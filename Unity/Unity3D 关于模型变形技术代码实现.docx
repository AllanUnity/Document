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Roboto" w:hAnsi="Roboto" w:eastAsia="Roboto" w:cs="Roboto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Roboto" w:hAnsi="Roboto" w:eastAsia="Roboto" w:cs="Roboto"/>
          <w:i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FFFFF"/>
        </w:rPr>
        <w:t>Unity3D 关于模型变形技术代码实现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本篇博客给读者介绍关于如何实现模型的变形，在项目开发中经常会涉及到模型的变形操作，比如如下效果图：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2912110" cy="2879725"/>
            <wp:effectExtent l="0" t="0" r="139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bookmarkStart w:id="0" w:name="t0"/>
      <w:bookmarkEnd w:id="0"/>
      <w:r>
        <w:t>第一部分准备工作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首先在Unity中建立一个场景，在场景中放置一个球体，这个球体可以使用Max工具建立，在球体上放几张Materials，效果如下所示：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3027045" cy="2879725"/>
            <wp:effectExtent l="0" t="0" r="571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1503680" cy="1440180"/>
            <wp:effectExtent l="0" t="0" r="508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 xml:space="preserve">下面开始具体实现，创建一个新的MeshDeformer脚本来处理变形， 就像立方体球体组件一样，它需要一个网格过滤器来处理。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using UnityEngine;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[RequireComponent(typeof(MeshFilter))]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public class MeshDeformer : MonoBehaviour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t>将新组件脚本添加到球体上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drawing>
          <wp:inline distT="0" distB="0" distL="114300" distR="114300">
            <wp:extent cx="3155950" cy="3599815"/>
            <wp:effectExtent l="0" t="0" r="1397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接下来要读取网格数据，要进行任何变形，我们需要访问网格。 一旦我们有了网格，我们可以提取原始的顶点位置， 我们还必须在变形期间跟踪位移的顶点。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Mesh deformingMesh;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Vector3[] originalVertices, displacedVertices;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实现方式，在Start方法中获取网格及其顶点，并将原始顶点复制到移动的顶点。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Start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deformingMesh = GetComponent&lt;MeshFilter&gt;().mesh;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originalVertices = deformingMesh.vertices;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displacedVertices = new Vector3[originalVertices.Length];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for (int i = 0; i &lt; originalVertices.Length; i++)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displacedVertices[i] = originalVertices[i];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我们使用的是Start，因此也可以在Awake中生成过程网格，这首先被调用， 这种方法依赖于其他组件在Awake中的执行顺序， 您还可以调整脚本执行顺序，以强制执行谁是第一个和最后一个。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另外，顶点随着网格变形而移动， 所以我们也要存储每个顶点的速度。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Vector3[] vertexVelocities;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Start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vertexVelocities = new Vector3[originalVertices.Length];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现在我们有了支持网格变形的基本成分，代码下载地址：链接:http://pan.baidu.com/s/1bP4qi6  密码:h1h5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0"/>
      </w:pPr>
      <w:bookmarkStart w:id="1" w:name="t1"/>
      <w:bookmarkEnd w:id="1"/>
      <w:r>
        <w:t>第二部分网格变形输入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我们需要一些方法来控制网格如何变形， 我们将使用用户输入，因此是交互式的， 每当用户触摸我们的对象时，我们将在这一点施加力量。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另外，MeshDeformer组件负责实际的变形，但不关心输入，我们应该创建一个单独的组件来处理用户输入， 给它一个可配置的输入力。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using UnityEngine;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public class MeshDeformerInput : MonoBehaviour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float force = 10f;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在这里要注意，将这个组件附加到相机是最有意义的， 我们不应该将其附加到变形网格物体，因为场景中可能有多个。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3091180" cy="1800225"/>
            <wp:effectExtent l="0" t="0" r="254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 xml:space="preserve">具体操作时，当按住默认鼠标按钮时，我们将处理用户的输入， 所以每当有点击或拖动时，只要用户按住。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void Update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20" w:firstLineChars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 xml:space="preserve">if (Input.GetMouseButton(0)) </w:t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HandleInput();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仿宋" w:hAnsi="仿宋" w:eastAsia="仿宋" w:cs="仿宋"/>
          <w:kern w:val="0"/>
          <w:sz w:val="22"/>
          <w:szCs w:val="22"/>
          <w:lang w:val="en-US" w:eastAsia="zh-CN" w:bidi="ar"/>
        </w:rPr>
        <w:t>现在我们必须弄清楚用户指向的位置，我们通过将相机的光线投射到场景来做到这一点， 我们将抓住场景的摄像头，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并使用它将光标位置转换为光线。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void HandleInput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Ray inputRay = Camera.main.ScreenPointToRay(Input.mousePosition);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我们使用物理引擎投射射线并存储关于它所击中的信息， 如果射线与某物相撞，我们可以从被击中的对象中检索出MeshDeformer组件。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Ray inputRay = Camera.main.ScreenPointToRay(Input.mousePosition);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RaycastHit hit;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if (Physics.Raycast(inputRay, out hit))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MeshDeformer deformer = hit.collider.GetComponent&lt;MeshDeformer&gt;();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如果我们射线击中了一些东西，那东西有一个MeshDeformer组件，那么我们可以改变一些东西！ 所以继续在接触点增加变形力。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MeshDeformer deformer = hit.collider.GetComponent&lt;MeshDeformer&gt;();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if (deformer)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point = hit.point;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deformer.AddDeformingForce(point, force);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firstLine="420" w:firstLineChars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当然，假设我们的MeshDeformer组件具有AddDeformingForce方法。 所以添加这个方法。 不过，我们还没有做任何变形。 首先，只需从主摄像头画一个调试线就可以看出光线。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void AddDeformingForce (Vector3 point, float force)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Debug.DrawLine(Camera.main.transform.position, point);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3096895" cy="1800225"/>
            <wp:effectExtent l="0" t="0" r="1206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当网状物体被用户戳戳和凹陷。 这要求接触点附近的顶点被推入表面。 然而，变形力没有固有的方向。 它将在各个方向均匀地应用。 这将导致平坦表面上的顶点被推开，而不是向内推。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我们可以通过将力点拉离表面来增加方向，稍微偏移已经确保顶点总是被推入表面， 接触点的法线可以用作偏移方向。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2546985" cy="1800225"/>
            <wp:effectExtent l="0" t="0" r="13335" b="133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float forceOffset = 0.1f;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HandleInput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Ray inputRay = Camera.main.ScreenPointToRay(Input.mousePosition);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RaycastHit hit;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if (Physics.Raycast(inputRay, out hit))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MeshDeformer deformer = hit.collider.GetComponent&lt;MeshDeformer&gt;();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if (deformer)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point = hit.point;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point += hit.normal * forceOffset;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deformer.AddDeformingForce(point, force);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3351530" cy="720090"/>
            <wp:effectExtent l="0" t="0" r="127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0500" cy="1800225"/>
            <wp:effectExtent l="0" t="0" r="1270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t2"/>
      <w:bookmarkEnd w:id="2"/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0"/>
      </w:pPr>
      <w:r>
        <w:t xml:space="preserve">第三部分基本变形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int="eastAsia" w:ascii="仿宋" w:hAnsi="仿宋" w:eastAsia="仿宋" w:cs="仿宋"/>
          <w:sz w:val="22"/>
          <w:szCs w:val="22"/>
        </w:rPr>
        <w:t>接下来，MeshDeformer.AddDeformingForce必须循环遍历所有当前位移的顶点，并将变形力单独应用于每个顶点。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void AddDeformingForce (Vector3 point, float force)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for (int i = 0; i &lt; displacedVertices.Length; i++)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AddForceToVertex(i, point, force);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AddForceToVertex (int i, Vector3 point, float force)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网格因为向每个顶点施加力而变形，当顶点被推动时，它们获得速度， 随着时间的推移，顶点都改变了它们的位置。 如果所有顶点都会遇到完全相同的力，整个物体将会移动而不改变其形状， 但他们没有。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rPr>
          <w:rFonts w:hint="eastAsia" w:ascii="仿宋" w:hAnsi="仿宋" w:eastAsia="仿宋" w:cs="仿宋"/>
          <w:sz w:val="22"/>
          <w:szCs w:val="22"/>
        </w:rPr>
        <w:t>我们需要知道每个顶点的变形力的方向和距离， 两者都可以从从力点指向顶点位置的向量导出。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AddForceToVertex (int i, Vector3 point, float force)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pointToVertex = displacedVertices[i] - 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现在可以使用反平方律找到衰减力， 将原始力除以距离平方：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F</w:t>
      </w:r>
      <w:r>
        <w:rPr>
          <w:rFonts w:hint="default" w:ascii="仿宋" w:hAnsi="仿宋" w:eastAsia="仿宋" w:cs="仿宋"/>
          <w:sz w:val="22"/>
          <w:szCs w:val="22"/>
        </w:rPr>
        <w:t>v</w:t>
      </w:r>
      <w:r>
        <w:rPr>
          <w:rFonts w:hint="eastAsia" w:ascii="仿宋" w:hAnsi="仿宋" w:eastAsia="仿宋" w:cs="仿宋"/>
          <w:sz w:val="22"/>
          <w:szCs w:val="22"/>
        </w:rPr>
        <w:t>=</w:t>
      </w:r>
      <w:r>
        <w:rPr>
          <w:rFonts w:hint="default" w:ascii="仿宋" w:hAnsi="仿宋" w:eastAsia="仿宋" w:cs="仿宋"/>
          <w:sz w:val="22"/>
          <w:szCs w:val="22"/>
        </w:rPr>
        <w:t>Fd2</w:t>
      </w:r>
      <w:r>
        <w:rPr>
          <w:rFonts w:hint="eastAsia" w:ascii="仿宋" w:hAnsi="仿宋" w:eastAsia="仿宋" w:cs="仿宋"/>
          <w:sz w:val="22"/>
          <w:szCs w:val="22"/>
        </w:rPr>
        <w:t>Fv=Fd2</w:t>
      </w:r>
      <w:r>
        <w:rPr>
          <w:rFonts w:hint="default" w:ascii="仿宋" w:hAnsi="仿宋" w:eastAsia="仿宋" w:cs="仿宋"/>
          <w:sz w:val="22"/>
          <w:szCs w:val="22"/>
        </w:rPr>
        <w:t>.</w:t>
      </w:r>
      <w:r>
        <w:rPr>
          <w:rFonts w:hint="default" w:ascii="仿宋" w:hAnsi="仿宋" w:eastAsia="仿宋" w:cs="仿宋"/>
          <w:sz w:val="22"/>
          <w:szCs w:val="22"/>
        </w:rPr>
        <w:br w:type="textWrapping"/>
      </w:r>
      <w:r>
        <w:rPr>
          <w:rFonts w:hint="default" w:ascii="仿宋" w:hAnsi="仿宋" w:eastAsia="仿宋" w:cs="仿宋"/>
          <w:sz w:val="22"/>
          <w:szCs w:val="22"/>
        </w:rPr>
        <w:t>其实，我除以一加一个平方的距离：</w:t>
      </w:r>
      <w:r>
        <w:rPr>
          <w:rFonts w:hint="default" w:ascii="仿宋" w:hAnsi="仿宋" w:eastAsia="仿宋" w:cs="仿宋"/>
          <w:sz w:val="22"/>
          <w:szCs w:val="22"/>
        </w:rPr>
        <w:br w:type="textWrapping"/>
      </w:r>
      <w:r>
        <w:rPr>
          <w:rFonts w:hint="default" w:ascii="仿宋" w:hAnsi="仿宋" w:eastAsia="仿宋" w:cs="仿宋"/>
          <w:sz w:val="22"/>
          <w:szCs w:val="22"/>
        </w:rPr>
        <w:t>Fv=F1+d2Fv=F1+d2. </w:t>
      </w:r>
      <w:r>
        <w:rPr>
          <w:rFonts w:hint="default" w:ascii="仿宋" w:hAnsi="仿宋" w:eastAsia="仿宋" w:cs="仿宋"/>
          <w:sz w:val="22"/>
          <w:szCs w:val="22"/>
        </w:rPr>
        <w:br w:type="textWrapping"/>
      </w:r>
      <w:r>
        <w:rPr>
          <w:rFonts w:hint="default" w:ascii="仿宋" w:hAnsi="仿宋" w:eastAsia="仿宋" w:cs="仿宋"/>
          <w:sz w:val="22"/>
          <w:szCs w:val="22"/>
        </w:rPr>
        <w:t>这保证当距离为零时，力处于全强度。 否则，力将在一个距离处的全强度，并且朝着无限远射击越接近点。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2810510" cy="1440180"/>
            <wp:effectExtent l="0" t="0" r="889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Vector3 pointToVertex = displacedVertices[i] - 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float attenuatedForce = force / (1f + pointToVertex.sqrMagnitude);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仿宋" w:hAnsi="仿宋" w:eastAsia="仿宋" w:cs="仿宋"/>
          <w:kern w:val="0"/>
          <w:sz w:val="22"/>
          <w:szCs w:val="22"/>
          <w:lang w:val="en-US" w:eastAsia="zh-CN" w:bidi="ar"/>
        </w:rPr>
        <w:t>实际上，力首先被转换为加速度通道：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default" w:ascii="仿宋" w:hAnsi="仿宋" w:eastAsia="仿宋" w:cs="仿宋"/>
          <w:sz w:val="22"/>
          <w:szCs w:val="22"/>
        </w:rPr>
        <w:t>a=Fma=Fm.然后发现速度的变化：Δv=aΔtΔv=aΔt.为了保持简单，我们将忽略质量，就好像它是每个顶点一样</w:t>
      </w:r>
      <w:r>
        <w:rPr>
          <w:rFonts w:hint="default" w:ascii="仿宋" w:hAnsi="仿宋" w:eastAsia="仿宋" w:cs="仿宋"/>
          <w:sz w:val="22"/>
          <w:szCs w:val="22"/>
        </w:rPr>
        <w:br w:type="textWrapping"/>
      </w:r>
      <w:r>
        <w:rPr>
          <w:rFonts w:hint="default" w:ascii="仿宋" w:hAnsi="仿宋" w:eastAsia="仿宋" w:cs="仿宋"/>
          <w:sz w:val="22"/>
          <w:szCs w:val="22"/>
        </w:rPr>
        <w:t>Δv=FΔtΔv=FΔt.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Vector3 pointToVertex = displacedVertices[i] - 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float attenuatedForce = force / (1f + pointToVertex.sqrMagnitude);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float velocity = attenuatedForce * Time.deltaTime;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仿宋" w:hAnsi="仿宋" w:eastAsia="仿宋" w:cs="仿宋"/>
          <w:kern w:val="0"/>
          <w:sz w:val="22"/>
          <w:szCs w:val="22"/>
          <w:lang w:val="en-US" w:eastAsia="zh-CN" w:bidi="ar"/>
        </w:rPr>
        <w:t>那么在这一点上，我们有一个速度，但还没有一个方向。 我们发现通过归一化我们开始的向量， 然后我们可以将结果添加到顶点速度。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Vector3 pointToVertex = displacedVertices[i] - 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float attenuatedForce = force / (1f + pointToVertex.sqrMagnitude);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float velocity = attenuatedForce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vertexVelocities[i] += pointToVertex.normalized * velocity;</w:t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t>现在顶点有速度，我们可以移动它们，添加更新方法来处理每个顶点， 然后，将替换顶点分配给网格，使其实际上发生变化。 因为网格的形状不再是常数，所以我们也必须重新计算其法线。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Update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for (int i = 0; i &lt; displacedVertices.Length; i++)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UpdateVertex(i);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deformingMesh.vertices = displacedVertices;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deformingMesh.RecalculateNormals();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仿宋" w:hAnsi="仿宋" w:eastAsia="仿宋" w:cs="仿宋"/>
          <w:kern w:val="0"/>
          <w:sz w:val="22"/>
          <w:szCs w:val="22"/>
          <w:lang w:val="en-US" w:eastAsia="zh-CN" w:bidi="ar"/>
        </w:rPr>
        <w:t>另外，更新顶点是调整其位置的问题：</w:t>
      </w:r>
      <w:r>
        <w:rPr>
          <w:rFonts w:hint="eastAsia" w:ascii="仿宋" w:hAnsi="仿宋" w:eastAsia="仿宋" w:cs="仿宋"/>
          <w:kern w:val="0"/>
          <w:sz w:val="22"/>
          <w:szCs w:val="22"/>
          <w:lang w:val="en-US" w:eastAsia="zh-CN" w:bidi="ar"/>
        </w:rPr>
        <w:br w:type="textWrapping"/>
      </w:r>
      <w:r>
        <w:rPr>
          <w:rFonts w:hint="default" w:ascii="仿宋" w:hAnsi="仿宋" w:eastAsia="仿宋" w:cs="仿宋"/>
          <w:kern w:val="0"/>
          <w:sz w:val="22"/>
          <w:szCs w:val="22"/>
          <w:lang w:val="en-US" w:eastAsia="zh-CN" w:bidi="ar"/>
        </w:rPr>
        <w:t>Δp=vΔtΔp=vΔt.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UpdateVertex (int i)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velocity = vertexVelocities[i];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displacedVertices[i] += velocity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2411095" cy="2160270"/>
            <wp:effectExtent l="0" t="0" r="1206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t>一旦我们向他们施加一些力量，顶点现在开始移动。 但他们不停止。 它们保持移动，物体的原始形状将丢失。 现在让对象反弹回原来的形状。</w:t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t>真实物体是坚实的，并在变形时被压缩和拉伸。 他们抵制这种变形。 他们也可以在不受干扰的情况下恢复原状。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它们只是一个描述表面的顶点的集合， 我们不能用这个进行现实的物理模拟。 但这不是问题， 我们真正需要的是一些看起来很可信的东西。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我们跟踪每个顶点的原始位置和变形位置， 想象一下，我们在每个顶点的两个版本之间连接弹簧。 每当变形的顶点离开原稿时，弹簧就会拉回来。 变形顶点越远，弹簧的拉力越强。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2060575" cy="1080135"/>
            <wp:effectExtent l="0" t="0" r="1206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 xml:space="preserve">我们可以直接使用位移矢量作为速度调节，乘以可配置的弹簧力。 这很简单，看起来不错。 每次顶点更新时，我们都会这样做。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float springForce = 20f;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UpdateVertex (int i)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velocity = vertexVelocities[i];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displacement = displacedVertices[i] - originalVertices[i];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velocity -= displacement * springForce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vertexVelocities[i] = velocity;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displacedVertices[i] += velocity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2188845" cy="360045"/>
            <wp:effectExtent l="0" t="0" r="571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36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drawing>
          <wp:inline distT="0" distB="0" distL="114300" distR="114300">
            <wp:extent cx="2583180" cy="2160270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我们的顶点现在可以抵抗变形并跳回到原来的位置。 但是他们超越并保持反弹，没有结束。 发生这种情况是因为弹簧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在顶点自身修正时保持拉动，从而提高其速度， 它回落太远后才减速。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我们可以通过不断降低顶点来防止这种永恒的振荡，这种阻尼效果是电阻，阻力，惯性等的替代。 这是一个随着时间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的推移降低速度的简单因素：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default" w:ascii="仿宋" w:hAnsi="仿宋" w:eastAsia="仿宋" w:cs="仿宋"/>
          <w:sz w:val="22"/>
          <w:szCs w:val="22"/>
        </w:rPr>
        <w:t>vd=v(1−dΔt)vd=v(1-dΔt).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default" w:ascii="仿宋" w:hAnsi="仿宋" w:eastAsia="仿宋" w:cs="仿宋"/>
          <w:sz w:val="22"/>
          <w:szCs w:val="22"/>
        </w:rPr>
        <w:t>它的压力越高，物品的弹性越少，物体的出现越慢。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float damping = 5f;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UpdateVertex (int i)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velocity = vertexVelocities[i];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displacement = displacedVertices[i] - originalVertices[i];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velocity -= displacement * springForce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velocity *= 1f - damping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vertexVelocities[i] = velocity;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displacedVertices[i] += velocity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3108960" cy="720090"/>
            <wp:effectExtent l="0" t="0" r="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drawing>
          <wp:inline distT="0" distB="0" distL="114300" distR="114300">
            <wp:extent cx="2418715" cy="2160270"/>
            <wp:effectExtent l="0" t="0" r="444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1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rPr>
          <w:rFonts w:hint="eastAsia" w:ascii="仿宋" w:hAnsi="仿宋" w:eastAsia="仿宋" w:cs="仿宋"/>
          <w:sz w:val="22"/>
          <w:szCs w:val="22"/>
        </w:rPr>
        <w:t>我们的网格变形</w:t>
      </w:r>
      <w:r>
        <w:rPr>
          <w:rFonts w:hint="eastAsia" w:ascii="仿宋" w:hAnsi="仿宋" w:eastAsia="仿宋" w:cs="仿宋"/>
          <w:sz w:val="22"/>
          <w:szCs w:val="22"/>
        </w:rPr>
        <w:t>现在完全正常，除非我们转换对象。 我们的所有计算都在本地执行。 继续前进，移动或旋转我们的球体。 您将看到变形力将不正确地应用。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我们必须补偿对象的转换， 我们通过将变形力从世界空间的位置转换为局部空间来实现。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public void AddDeformingForce (Vector3 point, float force)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point = transform.InverseTransformPoint(point);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for (int i = 0; i &lt; displacedVertices.Length; i++)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AddForceToVertex(i, point, force);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drawing>
          <wp:inline distT="0" distB="0" distL="114300" distR="114300">
            <wp:extent cx="4265295" cy="2160270"/>
            <wp:effectExtent l="0" t="0" r="190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力量现在应用在正确的地方， 均匀地将球体向上或向下缩放， 你会注意到变形量相同的量， 这不正确。 小而大的物体应该接受相同的物理学。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float uniformScale = 1f;</w:t>
      </w:r>
      <w:bookmarkStart w:id="3" w:name="_GoBack"/>
      <w:bookmarkEnd w:id="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Update ()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uniformScale = transform.localScale.x;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t>现在通过使用统一比例缩放pointToVertex向量来修复AddForceToVertex， 这确保我们使用正确的距离。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void AddForceToVertex (int i, Vector3 point, float force)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pointToVertex = displacedVertices[i] - point;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pointToVertex *= uniformScale;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float attenuatedForce = force / (1f + pointToVertex.sqrMagnitude);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float velocity = attenuatedForce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vertexVelocities[i] += pointToVertex.normalized * velocity;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}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另外，对UpdateVertex中的位移执行相同操作， 现在我们的速度是正确的。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void UpdateVertex (int i) {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velocity = vertexVelocities[i];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Vector3 displacement = displacedVertices[i] - originalVertices[i];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displacement *= uniformScale;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velocity -= displacement * springForce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velocity *= 1f - damping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/>
      </w: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ab/>
        <w:t>vertexVelocities[i] = velocity;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left"/>
        <w:textAlignment w:val="auto"/>
        <w:outlineLvl w:val="9"/>
        <w:rPr>
          <w:rFonts w:asciiTheme="majorAscii"/>
          <w:sz w:val="20"/>
          <w:szCs w:val="20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displacedVertices[i] += velocity * Time.deltaTime;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Ansi="宋体" w:eastAsia="宋体" w:cs="宋体" w:asciiTheme="majorAscii"/>
          <w:kern w:val="0"/>
          <w:sz w:val="20"/>
          <w:szCs w:val="20"/>
          <w:lang w:val="en-US" w:eastAsia="zh-CN" w:bidi="ar"/>
        </w:rPr>
        <w:t>}</w:t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22"/>
          <w:szCs w:val="22"/>
          <w:lang w:val="en-US" w:eastAsia="zh-CN"/>
        </w:rPr>
        <w:t>然而，我们的速度现在对于没有缩放的对象是正确的， 由于我们的对象实际上是缩放的，所以我们也必须调整顶点运动。 这次我们必须分而不是乘。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7"/>
        </w:rPr>
        <w:t>displacedVertices[i] += velocity * (Time.deltaTime / uniformScale);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最后，在任何位置，旋转和均匀刻度上工作的变形网格， 请记住，这是一个简单而相对便宜的视觉效果。 它不是一个软体物理模拟。 物体的碰撞物不改变，所以物理引擎不知道对象的感知形状。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br w:type="textWrapping"/>
      </w:r>
      <w:r>
        <w:rPr>
          <w:rFonts w:hint="eastAsia" w:ascii="仿宋" w:hAnsi="仿宋" w:eastAsia="仿宋" w:cs="仿宋"/>
          <w:b/>
          <w:bCs/>
          <w:sz w:val="22"/>
          <w:szCs w:val="22"/>
        </w:rPr>
        <w:t>代码下载地址：链接:http://pan.baidu.com/s/1bP4qi6  密码:h1h5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JXc-TeX-math-Iw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JXc-TeX-main-Rw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8F4EED"/>
    <w:rsid w:val="0349535F"/>
    <w:rsid w:val="053269D6"/>
    <w:rsid w:val="06625590"/>
    <w:rsid w:val="0F1543EA"/>
    <w:rsid w:val="187B3B84"/>
    <w:rsid w:val="19005951"/>
    <w:rsid w:val="193156B5"/>
    <w:rsid w:val="19E82C5C"/>
    <w:rsid w:val="1D5D3ED9"/>
    <w:rsid w:val="1D651CF3"/>
    <w:rsid w:val="20FF5EBA"/>
    <w:rsid w:val="21EE7B0D"/>
    <w:rsid w:val="2201131F"/>
    <w:rsid w:val="224E2C6C"/>
    <w:rsid w:val="22A9285C"/>
    <w:rsid w:val="247464C0"/>
    <w:rsid w:val="2A853566"/>
    <w:rsid w:val="2BA80588"/>
    <w:rsid w:val="2DAD2ECB"/>
    <w:rsid w:val="310D19C5"/>
    <w:rsid w:val="31300CD2"/>
    <w:rsid w:val="32BC6402"/>
    <w:rsid w:val="34F8788E"/>
    <w:rsid w:val="36DD2276"/>
    <w:rsid w:val="43455187"/>
    <w:rsid w:val="468F4EED"/>
    <w:rsid w:val="46D36866"/>
    <w:rsid w:val="49433113"/>
    <w:rsid w:val="4DB75688"/>
    <w:rsid w:val="50483C4E"/>
    <w:rsid w:val="54535983"/>
    <w:rsid w:val="581817E0"/>
    <w:rsid w:val="5AC16E7E"/>
    <w:rsid w:val="5B25206E"/>
    <w:rsid w:val="5F485A98"/>
    <w:rsid w:val="5FE859E3"/>
    <w:rsid w:val="676E17F9"/>
    <w:rsid w:val="6D535020"/>
    <w:rsid w:val="6F57043F"/>
    <w:rsid w:val="70406973"/>
    <w:rsid w:val="742B24FC"/>
    <w:rsid w:val="768E5683"/>
    <w:rsid w:val="76CB5533"/>
    <w:rsid w:val="7ADB4F50"/>
    <w:rsid w:val="7D9A7B67"/>
    <w:rsid w:val="7DF858DE"/>
    <w:rsid w:val="7F75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../NUL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2018-09-30T01:24:00Z</dcterms:created>
  <dc:creator>光亮‭</dc:creator>
  <cp:lastModifiedBy>光亮‭</cp:lastModifiedBy>
  <dcterms:modified xsi:type="dcterms:W3CDTF">2018-09-30T03:19:18Z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